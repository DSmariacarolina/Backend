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EDF5" w14:textId="77777777" w:rsidR="003F35EA" w:rsidRPr="00110497" w:rsidRDefault="003F35EA" w:rsidP="003F35E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3A8979D1" w14:textId="77777777" w:rsidR="003F35EA" w:rsidRPr="00110497" w:rsidRDefault="003F35EA" w:rsidP="003F35EA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2279369D" w14:textId="03B78FBB" w:rsidR="00506982" w:rsidRPr="0042580B" w:rsidRDefault="005A65F4" w:rsidP="0042580B">
      <w:pPr>
        <w:spacing w:line="288" w:lineRule="auto"/>
        <w:jc w:val="center"/>
        <w:rPr>
          <w:rFonts w:ascii="Verdana" w:hAnsi="Verdana" w:cs="Poppins Light"/>
          <w:u w:val="single"/>
          <w:rPrChange w:id="0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  <w:r>
        <w:rPr>
          <w:rFonts w:ascii="Verdana" w:eastAsia="Verdana" w:hAnsi="Verdana" w:cs="Verdana"/>
          <w:b/>
          <w:bCs/>
        </w:rPr>
        <w:t>Atividade Prática</w:t>
      </w:r>
      <w:r w:rsidR="0042580B">
        <w:rPr>
          <w:rFonts w:ascii="Verdana" w:eastAsia="Verdana" w:hAnsi="Verdana" w:cs="Verdana"/>
          <w:b/>
          <w:bCs/>
        </w:rPr>
        <w:t>_</w:t>
      </w:r>
      <w:r w:rsidR="003F35EA" w:rsidRPr="00110497">
        <w:rPr>
          <w:rFonts w:ascii="Verdana" w:eastAsia="Verdana" w:hAnsi="Verdana" w:cs="Verdana"/>
          <w:b/>
          <w:bCs/>
        </w:rPr>
        <w:t>[SIS]ANO2C2B1S</w:t>
      </w:r>
      <w:r w:rsidR="003F35EA">
        <w:rPr>
          <w:rFonts w:ascii="Verdana" w:eastAsia="Verdana" w:hAnsi="Verdana" w:cs="Verdana"/>
          <w:b/>
          <w:bCs/>
        </w:rPr>
        <w:t>5</w:t>
      </w:r>
      <w:r w:rsidR="003F35EA" w:rsidRPr="00110497">
        <w:rPr>
          <w:rFonts w:ascii="Verdana" w:eastAsia="Verdana" w:hAnsi="Verdana" w:cs="Verdana"/>
          <w:b/>
          <w:bCs/>
        </w:rPr>
        <w:t>A</w:t>
      </w:r>
      <w:r w:rsidR="0042580B">
        <w:rPr>
          <w:rFonts w:ascii="Verdana" w:eastAsia="Verdana" w:hAnsi="Verdana" w:cs="Verdana"/>
          <w:b/>
          <w:bCs/>
        </w:rPr>
        <w:t>1A2</w:t>
      </w:r>
    </w:p>
    <w:p w14:paraId="7124E786" w14:textId="126380D7" w:rsidR="00506982" w:rsidRPr="003F35EA" w:rsidRDefault="00506982" w:rsidP="003F35EA">
      <w:pPr>
        <w:jc w:val="both"/>
        <w:rPr>
          <w:rFonts w:ascii="Verdana" w:hAnsi="Verdana" w:cs="Poppins"/>
          <w:b/>
          <w:bCs/>
          <w:noProof/>
          <w:sz w:val="20"/>
          <w:szCs w:val="20"/>
          <w:rPrChange w:id="1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</w:pPr>
      <w:r w:rsidRPr="003F35EA">
        <w:rPr>
          <w:rFonts w:ascii="Verdana" w:hAnsi="Verdana" w:cs="Poppins"/>
          <w:b/>
          <w:bCs/>
          <w:noProof/>
          <w:sz w:val="20"/>
          <w:szCs w:val="20"/>
          <w:rPrChange w:id="2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Título da atividade</w:t>
      </w:r>
      <w:r w:rsidR="00632382">
        <w:rPr>
          <w:rFonts w:ascii="Verdana" w:hAnsi="Verdana" w:cs="Poppins"/>
          <w:b/>
          <w:bCs/>
          <w:noProof/>
          <w:sz w:val="20"/>
          <w:szCs w:val="20"/>
        </w:rPr>
        <w:t xml:space="preserve"> 1 </w:t>
      </w:r>
      <w:r w:rsidRPr="003F35EA">
        <w:rPr>
          <w:rFonts w:ascii="Verdana" w:hAnsi="Verdana" w:cs="Poppins"/>
          <w:b/>
          <w:bCs/>
          <w:noProof/>
          <w:sz w:val="20"/>
          <w:szCs w:val="20"/>
          <w:rPrChange w:id="3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:</w:t>
      </w:r>
      <w:r w:rsidR="00240625">
        <w:rPr>
          <w:rFonts w:ascii="Verdana" w:hAnsi="Verdana" w:cs="Poppins"/>
          <w:b/>
          <w:bCs/>
          <w:noProof/>
          <w:sz w:val="20"/>
          <w:szCs w:val="20"/>
        </w:rPr>
        <w:t xml:space="preserve"> Connhecendo o Node.js</w:t>
      </w:r>
    </w:p>
    <w:p w14:paraId="08004E8D" w14:textId="77777777" w:rsidR="00E227A8" w:rsidRPr="00E54E5F" w:rsidRDefault="00E227A8" w:rsidP="003F35EA">
      <w:pPr>
        <w:jc w:val="both"/>
        <w:rPr>
          <w:rFonts w:ascii="Verdana" w:hAnsi="Verdana" w:cs="Poppins"/>
          <w:noProof/>
          <w:sz w:val="18"/>
          <w:szCs w:val="18"/>
          <w:rPrChange w:id="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45F6CBB4" w14:textId="3D520C2F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7F185DE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1º Passo: Validando o Ambiente (O Terminal)</w:t>
      </w:r>
    </w:p>
    <w:p w14:paraId="77A96871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Mostre aos alunos que o Node.js não tem uma "cara" (GUI), ele vive no terminal.</w:t>
      </w:r>
    </w:p>
    <w:p w14:paraId="3918AC3D" w14:textId="77777777" w:rsidR="005A65F4" w:rsidRPr="005A65F4" w:rsidRDefault="005A65F4" w:rsidP="005A65F4">
      <w:pPr>
        <w:numPr>
          <w:ilvl w:val="0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 xml:space="preserve">Abra o VS 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Code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 xml:space="preserve"> e use o atalho Ctrl + ' (ou View &gt; Terminal).</w:t>
      </w:r>
    </w:p>
    <w:p w14:paraId="02947D4D" w14:textId="77777777" w:rsidR="005A65F4" w:rsidRPr="005A65F4" w:rsidRDefault="005A65F4" w:rsidP="005A65F4">
      <w:pPr>
        <w:numPr>
          <w:ilvl w:val="0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Digite os comandos abaixo para mostrar que o "motor" está pronto:</w:t>
      </w:r>
    </w:p>
    <w:p w14:paraId="15979DFC" w14:textId="77777777" w:rsidR="005A65F4" w:rsidRPr="005A65F4" w:rsidRDefault="005A65F4" w:rsidP="005A65F4">
      <w:pPr>
        <w:numPr>
          <w:ilvl w:val="1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 xml:space="preserve">node -v (Mostra a versão do Node - explique que o "v" é de </w:t>
      </w:r>
      <w:proofErr w:type="spellStart"/>
      <w:r w:rsidRPr="005A65F4">
        <w:rPr>
          <w:rFonts w:ascii="Verdana" w:eastAsia="Arial Unicode MS" w:hAnsi="Verdana" w:cs="Poppins"/>
          <w:i/>
          <w:iCs/>
          <w:sz w:val="18"/>
          <w:szCs w:val="18"/>
        </w:rPr>
        <w:t>version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>).</w:t>
      </w:r>
    </w:p>
    <w:p w14:paraId="74948A10" w14:textId="77777777" w:rsidR="005A65F4" w:rsidRPr="005A65F4" w:rsidRDefault="005A65F4" w:rsidP="005A65F4">
      <w:pPr>
        <w:numPr>
          <w:ilvl w:val="1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npm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 xml:space="preserve"> -v (Mostra a versão do gerenciador de pacotes).</w:t>
      </w:r>
    </w:p>
    <w:p w14:paraId="01817D87" w14:textId="71AA70A0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  <w:highlight w:val="yellow"/>
        </w:rPr>
        <w:t>Dica</w:t>
      </w:r>
      <w:r w:rsidR="00540E06" w:rsidRPr="00540E06">
        <w:rPr>
          <w:rFonts w:ascii="Verdana" w:eastAsia="Arial Unicode MS" w:hAnsi="Verdana" w:cs="Poppins"/>
          <w:sz w:val="18"/>
          <w:szCs w:val="18"/>
          <w:highlight w:val="yellow"/>
        </w:rPr>
        <w:t xml:space="preserve"> </w:t>
      </w:r>
      <w:r w:rsidRPr="005A65F4">
        <w:rPr>
          <w:rFonts w:ascii="Verdana" w:eastAsia="Arial Unicode MS" w:hAnsi="Verdana" w:cs="Poppins"/>
          <w:sz w:val="18"/>
          <w:szCs w:val="18"/>
          <w:highlight w:val="yellow"/>
        </w:rPr>
        <w:t>:NPM é como uma "loja de aplicativos" gratuita para programadores, onde baixamos ferramentas prontas.</w:t>
      </w:r>
    </w:p>
    <w:p w14:paraId="5FB9654E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pict w14:anchorId="68AA6E1A">
          <v:rect id="_x0000_i1062" style="width:0;height:1.5pt" o:hralign="center" o:hrstd="t" o:hrnoshade="t" o:hr="t" fillcolor="gray" stroked="f"/>
        </w:pict>
      </w:r>
    </w:p>
    <w:p w14:paraId="66704331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2º Passo: O Modo REPL (A "Calculadora" do Programador)</w:t>
      </w:r>
    </w:p>
    <w:p w14:paraId="7BCE9CA4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Esta é a melhor forma de mostrar que JavaScript agora roda no computador, não só no navegador.</w:t>
      </w:r>
    </w:p>
    <w:p w14:paraId="405C4AB8" w14:textId="77777777" w:rsidR="005A65F4" w:rsidRPr="005A65F4" w:rsidRDefault="005A65F4" w:rsidP="005A65F4">
      <w:pPr>
        <w:numPr>
          <w:ilvl w:val="0"/>
          <w:numId w:val="34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 xml:space="preserve">No terminal, digite apenas node e aperte 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Enter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>.</w:t>
      </w:r>
    </w:p>
    <w:p w14:paraId="2FAB5A86" w14:textId="77777777" w:rsidR="005A65F4" w:rsidRPr="005A65F4" w:rsidRDefault="005A65F4" w:rsidP="005A65F4">
      <w:pPr>
        <w:numPr>
          <w:ilvl w:val="0"/>
          <w:numId w:val="34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O cursor mudará para &gt;. Agora você está dentro do Node.js.</w:t>
      </w:r>
    </w:p>
    <w:p w14:paraId="5BBC8CD0" w14:textId="77777777" w:rsidR="005A65F4" w:rsidRPr="005A65F4" w:rsidRDefault="005A65F4" w:rsidP="005A65F4">
      <w:pPr>
        <w:numPr>
          <w:ilvl w:val="0"/>
          <w:numId w:val="34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Digite operações simples para eles verem a resposta imediata:</w:t>
      </w:r>
    </w:p>
    <w:p w14:paraId="6B72E200" w14:textId="77777777" w:rsidR="005A65F4" w:rsidRPr="005A65F4" w:rsidRDefault="005A65F4" w:rsidP="005A65F4">
      <w:pPr>
        <w:numPr>
          <w:ilvl w:val="1"/>
          <w:numId w:val="34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2 + 2</w:t>
      </w:r>
    </w:p>
    <w:p w14:paraId="3154FD0E" w14:textId="77777777" w:rsidR="005A65F4" w:rsidRPr="005A65F4" w:rsidRDefault="005A65F4" w:rsidP="005A65F4">
      <w:pPr>
        <w:numPr>
          <w:ilvl w:val="1"/>
          <w:numId w:val="34"/>
        </w:numPr>
        <w:jc w:val="both"/>
        <w:rPr>
          <w:rFonts w:ascii="Verdana" w:eastAsia="Arial Unicode MS" w:hAnsi="Verdana" w:cs="Poppins"/>
          <w:sz w:val="18"/>
          <w:szCs w:val="18"/>
        </w:rPr>
      </w:pPr>
      <w:proofErr w:type="gramStart"/>
      <w:r w:rsidRPr="005A65F4">
        <w:rPr>
          <w:rFonts w:ascii="Verdana" w:eastAsia="Arial Unicode MS" w:hAnsi="Verdana" w:cs="Poppins"/>
          <w:sz w:val="18"/>
          <w:szCs w:val="18"/>
        </w:rPr>
        <w:t>console.log(</w:t>
      </w:r>
      <w:proofErr w:type="gramEnd"/>
      <w:r w:rsidRPr="005A65F4">
        <w:rPr>
          <w:rFonts w:ascii="Verdana" w:eastAsia="Arial Unicode MS" w:hAnsi="Verdana" w:cs="Poppins"/>
          <w:sz w:val="18"/>
          <w:szCs w:val="18"/>
        </w:rPr>
        <w:t>"Olá, mundo!")</w:t>
      </w:r>
    </w:p>
    <w:p w14:paraId="247CE106" w14:textId="77777777" w:rsidR="005A65F4" w:rsidRPr="005A65F4" w:rsidRDefault="005A65F4" w:rsidP="005A65F4">
      <w:pPr>
        <w:numPr>
          <w:ilvl w:val="1"/>
          <w:numId w:val="34"/>
        </w:numPr>
        <w:jc w:val="both"/>
        <w:rPr>
          <w:rFonts w:ascii="Verdana" w:eastAsia="Arial Unicode MS" w:hAnsi="Verdana" w:cs="Poppins"/>
          <w:sz w:val="18"/>
          <w:szCs w:val="18"/>
        </w:rPr>
      </w:pP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Math.random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>()</w:t>
      </w:r>
    </w:p>
    <w:p w14:paraId="65D15BF9" w14:textId="77777777" w:rsidR="005A65F4" w:rsidRPr="005A65F4" w:rsidRDefault="005A65F4" w:rsidP="005A65F4">
      <w:pPr>
        <w:numPr>
          <w:ilvl w:val="0"/>
          <w:numId w:val="34"/>
        </w:numPr>
        <w:jc w:val="both"/>
        <w:rPr>
          <w:rFonts w:ascii="Verdana" w:eastAsia="Arial Unicode MS" w:hAnsi="Verdana" w:cs="Poppins"/>
          <w:sz w:val="18"/>
          <w:szCs w:val="18"/>
          <w:highlight w:val="yellow"/>
        </w:rPr>
      </w:pPr>
      <w:r w:rsidRPr="005A65F4">
        <w:rPr>
          <w:rFonts w:ascii="Verdana" w:eastAsia="Arial Unicode MS" w:hAnsi="Verdana" w:cs="Poppins"/>
          <w:sz w:val="18"/>
          <w:szCs w:val="18"/>
          <w:highlight w:val="yellow"/>
        </w:rPr>
        <w:t>Para sair, pressione Ctrl + C duas vezes.</w:t>
      </w:r>
    </w:p>
    <w:p w14:paraId="2BC25386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pict w14:anchorId="6D4ED401">
          <v:rect id="_x0000_i1063" style="width:0;height:1.5pt" o:hralign="center" o:hrstd="t" o:hrnoshade="t" o:hr="t" fillcolor="gray" stroked="f"/>
        </w:pict>
      </w:r>
    </w:p>
    <w:p w14:paraId="590AFD04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3º Passo: Criando o Primeiro Script (.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js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>)</w:t>
      </w:r>
    </w:p>
    <w:p w14:paraId="15996B48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Agora, mostre como organizar o código em arquivos.</w:t>
      </w:r>
    </w:p>
    <w:p w14:paraId="39B5610E" w14:textId="77777777" w:rsidR="005A65F4" w:rsidRPr="005A65F4" w:rsidRDefault="005A65F4" w:rsidP="005A65F4">
      <w:pPr>
        <w:numPr>
          <w:ilvl w:val="0"/>
          <w:numId w:val="35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Crie um arquivo chamado aula1.js.</w:t>
      </w:r>
    </w:p>
    <w:p w14:paraId="7E591CE4" w14:textId="77777777" w:rsidR="005A65F4" w:rsidRPr="005A65F4" w:rsidRDefault="005A65F4" w:rsidP="005A65F4">
      <w:pPr>
        <w:numPr>
          <w:ilvl w:val="0"/>
          <w:numId w:val="35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Escreva um código que utilize algo do sistema operacional, para diferenciar do JavaScript de navegador:</w:t>
      </w:r>
    </w:p>
    <w:p w14:paraId="3BB6499E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JavaScript</w:t>
      </w:r>
    </w:p>
    <w:p w14:paraId="54CADFD3" w14:textId="2889621E" w:rsidR="005A65F4" w:rsidRPr="005A65F4" w:rsidRDefault="00540E06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40E06">
        <w:rPr>
          <w:rFonts w:ascii="Verdana" w:eastAsia="Arial Unicode MS" w:hAnsi="Verdana" w:cs="Poppins"/>
          <w:sz w:val="18"/>
          <w:szCs w:val="18"/>
        </w:rPr>
        <w:drawing>
          <wp:inline distT="0" distB="0" distL="0" distR="0" wp14:anchorId="5C84DF1F" wp14:editId="70708ACA">
            <wp:extent cx="6120765" cy="1181100"/>
            <wp:effectExtent l="0" t="0" r="0" b="0"/>
            <wp:docPr id="1724304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4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06">
        <w:rPr>
          <w:rFonts w:ascii="Verdana" w:eastAsia="Arial Unicode MS" w:hAnsi="Verdana" w:cs="Poppins"/>
          <w:sz w:val="18"/>
          <w:szCs w:val="18"/>
        </w:rPr>
        <w:t xml:space="preserve"> </w:t>
      </w:r>
      <w:r w:rsidR="005A65F4" w:rsidRPr="005A65F4">
        <w:rPr>
          <w:rFonts w:ascii="Verdana" w:eastAsia="Arial Unicode MS" w:hAnsi="Verdana" w:cs="Poppins"/>
          <w:sz w:val="18"/>
          <w:szCs w:val="18"/>
        </w:rPr>
        <w:pict w14:anchorId="04280E2C">
          <v:rect id="_x0000_i1064" style="width:0;height:1.5pt" o:hralign="center" o:hrstd="t" o:hrnoshade="t" o:hr="t" fillcolor="gray" stroked="f"/>
        </w:pict>
      </w:r>
    </w:p>
    <w:p w14:paraId="05F992A6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4º Passo: Iniciando um Projeto Real (</w:t>
      </w:r>
      <w:proofErr w:type="spellStart"/>
      <w:proofErr w:type="gramStart"/>
      <w:r w:rsidRPr="005A65F4">
        <w:rPr>
          <w:rFonts w:ascii="Verdana" w:eastAsia="Arial Unicode MS" w:hAnsi="Verdana" w:cs="Poppins"/>
          <w:sz w:val="18"/>
          <w:szCs w:val="18"/>
        </w:rPr>
        <w:t>package.json</w:t>
      </w:r>
      <w:proofErr w:type="spellEnd"/>
      <w:proofErr w:type="gramEnd"/>
      <w:r w:rsidRPr="005A65F4">
        <w:rPr>
          <w:rFonts w:ascii="Verdana" w:eastAsia="Arial Unicode MS" w:hAnsi="Verdana" w:cs="Poppins"/>
          <w:sz w:val="18"/>
          <w:szCs w:val="18"/>
        </w:rPr>
        <w:t>)</w:t>
      </w:r>
    </w:p>
    <w:p w14:paraId="527B9A7C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Ensine-os que todo projeto profissional começa com uma "certidão de nascimento".</w:t>
      </w:r>
    </w:p>
    <w:p w14:paraId="6AE25904" w14:textId="77777777" w:rsidR="005A65F4" w:rsidRPr="005A65F4" w:rsidRDefault="005A65F4" w:rsidP="005A65F4">
      <w:pPr>
        <w:numPr>
          <w:ilvl w:val="0"/>
          <w:numId w:val="36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 xml:space="preserve">No terminal, digite: 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npm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 xml:space="preserve"> 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init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 xml:space="preserve"> -y.</w:t>
      </w:r>
    </w:p>
    <w:p w14:paraId="087DE3B8" w14:textId="77777777" w:rsidR="005A65F4" w:rsidRPr="005A65F4" w:rsidRDefault="005A65F4" w:rsidP="005A65F4">
      <w:pPr>
        <w:numPr>
          <w:ilvl w:val="0"/>
          <w:numId w:val="36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 xml:space="preserve">Mostre o arquivo </w:t>
      </w:r>
      <w:proofErr w:type="spellStart"/>
      <w:proofErr w:type="gramStart"/>
      <w:r w:rsidRPr="005A65F4">
        <w:rPr>
          <w:rFonts w:ascii="Verdana" w:eastAsia="Arial Unicode MS" w:hAnsi="Verdana" w:cs="Poppins"/>
          <w:sz w:val="18"/>
          <w:szCs w:val="18"/>
        </w:rPr>
        <w:t>package.json</w:t>
      </w:r>
      <w:proofErr w:type="spellEnd"/>
      <w:proofErr w:type="gramEnd"/>
      <w:r w:rsidRPr="005A65F4">
        <w:rPr>
          <w:rFonts w:ascii="Verdana" w:eastAsia="Arial Unicode MS" w:hAnsi="Verdana" w:cs="Poppins"/>
          <w:sz w:val="18"/>
          <w:szCs w:val="18"/>
        </w:rPr>
        <w:t xml:space="preserve"> que surgiu.</w:t>
      </w:r>
    </w:p>
    <w:p w14:paraId="6095C7A8" w14:textId="77777777" w:rsidR="005A65F4" w:rsidRPr="005A65F4" w:rsidRDefault="005A65F4" w:rsidP="005A65F4">
      <w:pPr>
        <w:numPr>
          <w:ilvl w:val="0"/>
          <w:numId w:val="36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  <w:highlight w:val="yellow"/>
        </w:rPr>
        <w:t>Explicação: Diga que este arquivo guarda o nome do projeto, a versão e, principalmente, a lista de bibliotecas que o projeto vai precisar.</w:t>
      </w:r>
    </w:p>
    <w:p w14:paraId="660928AF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F06AA16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9DFDC15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4A00CBE1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829656D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8732C06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314CFEE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20DA09F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5283C6B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403E30F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A98D5FD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223EC9B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3499CCE6" w14:textId="77777777" w:rsidR="00263BC8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D19729D" w14:textId="5738AEE1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lastRenderedPageBreak/>
        <w:pict w14:anchorId="0FB45F5E">
          <v:rect id="_x0000_i1065" style="width:0;height:1.5pt" o:hralign="center" o:hrstd="t" o:hrnoshade="t" o:hr="t" fillcolor="gray" stroked="f"/>
        </w:pict>
      </w:r>
    </w:p>
    <w:p w14:paraId="044ED12C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5º Passo: O Framework Express (O "Salto" para o Back-End)</w:t>
      </w:r>
    </w:p>
    <w:p w14:paraId="5EBB3A42" w14:textId="67AD8183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  <w:highlight w:val="yellow"/>
        </w:rPr>
        <w:t>Node.js vira um servidor web.</w:t>
      </w:r>
    </w:p>
    <w:p w14:paraId="4FB6D56F" w14:textId="77777777" w:rsidR="005A65F4" w:rsidRPr="005A65F4" w:rsidRDefault="005A65F4" w:rsidP="005A65F4">
      <w:pPr>
        <w:numPr>
          <w:ilvl w:val="0"/>
          <w:numId w:val="37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 xml:space="preserve">Instale o Express: 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npm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 xml:space="preserve"> </w:t>
      </w:r>
      <w:proofErr w:type="spellStart"/>
      <w:r w:rsidRPr="005A65F4">
        <w:rPr>
          <w:rFonts w:ascii="Verdana" w:eastAsia="Arial Unicode MS" w:hAnsi="Verdana" w:cs="Poppins"/>
          <w:sz w:val="18"/>
          <w:szCs w:val="18"/>
        </w:rPr>
        <w:t>install</w:t>
      </w:r>
      <w:proofErr w:type="spellEnd"/>
      <w:r w:rsidRPr="005A65F4">
        <w:rPr>
          <w:rFonts w:ascii="Verdana" w:eastAsia="Arial Unicode MS" w:hAnsi="Verdana" w:cs="Poppins"/>
          <w:sz w:val="18"/>
          <w:szCs w:val="18"/>
        </w:rPr>
        <w:t xml:space="preserve"> express.</w:t>
      </w:r>
    </w:p>
    <w:p w14:paraId="3426ECE6" w14:textId="77777777" w:rsidR="005A65F4" w:rsidRPr="005A65F4" w:rsidRDefault="005A65F4" w:rsidP="005A65F4">
      <w:pPr>
        <w:numPr>
          <w:ilvl w:val="0"/>
          <w:numId w:val="37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Crie um arquivo server.js e cole este código simplificado:</w:t>
      </w:r>
    </w:p>
    <w:p w14:paraId="545B0AC5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JavaScript</w:t>
      </w:r>
    </w:p>
    <w:p w14:paraId="5D04FE05" w14:textId="4CA1F33C" w:rsidR="005A65F4" w:rsidRPr="005A65F4" w:rsidRDefault="00263BC8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63BC8">
        <w:rPr>
          <w:rFonts w:ascii="Verdana" w:eastAsia="Arial Unicode MS" w:hAnsi="Verdana" w:cs="Poppins"/>
          <w:sz w:val="18"/>
          <w:szCs w:val="18"/>
        </w:rPr>
        <w:drawing>
          <wp:inline distT="0" distB="0" distL="0" distR="0" wp14:anchorId="7BFD2381" wp14:editId="243E5308">
            <wp:extent cx="6120765" cy="2357755"/>
            <wp:effectExtent l="0" t="0" r="0" b="4445"/>
            <wp:docPr id="199234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45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EDE5" w14:textId="77777777" w:rsidR="005A65F4" w:rsidRPr="005A65F4" w:rsidRDefault="005A65F4" w:rsidP="005A65F4">
      <w:pPr>
        <w:numPr>
          <w:ilvl w:val="0"/>
          <w:numId w:val="37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Execute: node server.js.</w:t>
      </w:r>
    </w:p>
    <w:p w14:paraId="30602922" w14:textId="77777777" w:rsidR="005A65F4" w:rsidRPr="005A65F4" w:rsidRDefault="005A65F4" w:rsidP="005A65F4">
      <w:pPr>
        <w:numPr>
          <w:ilvl w:val="0"/>
          <w:numId w:val="37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Peça para um aluno abrir o navegador e digitar localhost:3000.</w:t>
      </w:r>
    </w:p>
    <w:p w14:paraId="7416C701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pict w14:anchorId="15BB412A">
          <v:rect id="_x0000_i1066" style="width:0;height:1.5pt" o:hralign="center" o:hrstd="t" o:hrnoshade="t" o:hr="t" fillcolor="gray" stroked="f"/>
        </w:pict>
      </w:r>
    </w:p>
    <w:p w14:paraId="28DD6069" w14:textId="77777777" w:rsidR="005A65F4" w:rsidRP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Resumo para o Quadro:</w:t>
      </w:r>
    </w:p>
    <w:p w14:paraId="4FC8571D" w14:textId="77777777" w:rsidR="005A65F4" w:rsidRPr="005A65F4" w:rsidRDefault="005A65F4" w:rsidP="005A65F4">
      <w:pPr>
        <w:numPr>
          <w:ilvl w:val="0"/>
          <w:numId w:val="38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Node.js: O motor que executa o código (fora do navegador).</w:t>
      </w:r>
    </w:p>
    <w:p w14:paraId="53C2CB80" w14:textId="77777777" w:rsidR="005A65F4" w:rsidRPr="005A65F4" w:rsidRDefault="005A65F4" w:rsidP="005A65F4">
      <w:pPr>
        <w:numPr>
          <w:ilvl w:val="0"/>
          <w:numId w:val="38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NPM: O assistente que traz ferramentas novas.</w:t>
      </w:r>
    </w:p>
    <w:p w14:paraId="7305D0C7" w14:textId="77777777" w:rsidR="005A65F4" w:rsidRPr="005A65F4" w:rsidRDefault="005A65F4" w:rsidP="005A65F4">
      <w:pPr>
        <w:numPr>
          <w:ilvl w:val="0"/>
          <w:numId w:val="38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Terminal: Onde damos as ordens ao servidor.</w:t>
      </w:r>
    </w:p>
    <w:p w14:paraId="412755FC" w14:textId="77777777" w:rsidR="005A65F4" w:rsidRPr="005A65F4" w:rsidRDefault="005A65F4" w:rsidP="005A65F4">
      <w:pPr>
        <w:numPr>
          <w:ilvl w:val="0"/>
          <w:numId w:val="38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5A65F4">
        <w:rPr>
          <w:rFonts w:ascii="Verdana" w:eastAsia="Arial Unicode MS" w:hAnsi="Verdana" w:cs="Poppins"/>
          <w:sz w:val="18"/>
          <w:szCs w:val="18"/>
        </w:rPr>
        <w:t>Express: O framework que ajuda a criar sites e APIs rapidamente.</w:t>
      </w:r>
    </w:p>
    <w:p w14:paraId="1D1A6969" w14:textId="0FAA4197" w:rsidR="005A65F4" w:rsidRDefault="005A65F4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357DFF9E" w14:textId="77777777" w:rsidR="00240625" w:rsidRPr="005A65F4" w:rsidRDefault="00240625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8515ED3" w14:textId="1B9D66F8" w:rsidR="0034405C" w:rsidRDefault="00240625" w:rsidP="005A65F4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  <w:r w:rsidRPr="003F35EA">
        <w:rPr>
          <w:rFonts w:ascii="Verdana" w:hAnsi="Verdana" w:cs="Poppins"/>
          <w:b/>
          <w:bCs/>
          <w:noProof/>
          <w:sz w:val="20"/>
          <w:szCs w:val="20"/>
          <w:rPrChange w:id="5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Título da atividade</w:t>
      </w:r>
      <w:r>
        <w:rPr>
          <w:rFonts w:ascii="Verdana" w:hAnsi="Verdana" w:cs="Poppins"/>
          <w:b/>
          <w:bCs/>
          <w:noProof/>
          <w:sz w:val="20"/>
          <w:szCs w:val="20"/>
        </w:rPr>
        <w:t xml:space="preserve"> 1 </w:t>
      </w:r>
      <w:r w:rsidRPr="003F35EA">
        <w:rPr>
          <w:rFonts w:ascii="Verdana" w:hAnsi="Verdana" w:cs="Poppins"/>
          <w:b/>
          <w:bCs/>
          <w:noProof/>
          <w:sz w:val="20"/>
          <w:szCs w:val="20"/>
          <w:rPrChange w:id="6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:</w:t>
      </w:r>
      <w:r>
        <w:rPr>
          <w:rFonts w:ascii="Verdana" w:hAnsi="Verdana" w:cs="Poppins"/>
          <w:b/>
          <w:bCs/>
          <w:noProof/>
          <w:sz w:val="20"/>
          <w:szCs w:val="20"/>
        </w:rPr>
        <w:t xml:space="preserve"> Atividade Prática - </w:t>
      </w: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Personalizando seu Primeiro Servidor</w:t>
      </w:r>
    </w:p>
    <w:p w14:paraId="4C310B09" w14:textId="77777777" w:rsidR="00240625" w:rsidRDefault="00240625" w:rsidP="005A65F4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4AAEB154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Objetivo:</w:t>
      </w:r>
      <w:r w:rsidRPr="00240625">
        <w:rPr>
          <w:rFonts w:ascii="Verdana" w:eastAsia="Arial Unicode MS" w:hAnsi="Verdana" w:cs="Poppins"/>
          <w:sz w:val="18"/>
          <w:szCs w:val="18"/>
        </w:rPr>
        <w:t xml:space="preserve"> Modificar o servidor inicial para </w:t>
      </w:r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criar novas</w:t>
      </w:r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 xml:space="preserve"> rotas e entender como o Node.js processa diferentes endereços (URLs).</w:t>
      </w:r>
    </w:p>
    <w:p w14:paraId="2AD5B471" w14:textId="619EE60F" w:rsidR="00240625" w:rsidRPr="00240625" w:rsidRDefault="00240625" w:rsidP="00240625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 xml:space="preserve"> O Desafio</w:t>
      </w:r>
    </w:p>
    <w:p w14:paraId="63780D1E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Os alunos devem alterar o arquivo server.js para que ele não mostre apenas uma mensagem genérica, mas sim informações específicas de uma escola ou empresa fictícia.</w:t>
      </w:r>
    </w:p>
    <w:p w14:paraId="0F9C2F56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1. Adicionar uma nova rota de "Contato"</w:t>
      </w:r>
    </w:p>
    <w:p w14:paraId="75D0BE3F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Eles devem criar um caminho para que, ao digitar localhost:3000/contato, apareça uma mensagem diferente.</w:t>
      </w:r>
    </w:p>
    <w:p w14:paraId="641F6614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O que eles devem escrever abaixo da primeira rota:</w:t>
      </w:r>
    </w:p>
    <w:p w14:paraId="239BFC63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JavaScript</w:t>
      </w:r>
    </w:p>
    <w:p w14:paraId="322E23C1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proofErr w:type="spellStart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app.get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(</w:t>
      </w:r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'/contato', (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req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, res) =&gt; {</w:t>
      </w:r>
    </w:p>
    <w:p w14:paraId="2F1E6906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 xml:space="preserve">  </w:t>
      </w:r>
      <w:proofErr w:type="spellStart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res.send</w:t>
      </w:r>
      <w:proofErr w:type="spellEnd"/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('&lt;h2&gt;</w:t>
      </w:r>
      <w:r w:rsidRPr="00240625">
        <w:rPr>
          <w:rFonts w:ascii="Segoe UI Emoji" w:eastAsia="Arial Unicode MS" w:hAnsi="Segoe UI Emoji" w:cs="Segoe UI Emoji"/>
          <w:sz w:val="18"/>
          <w:szCs w:val="18"/>
        </w:rPr>
        <w:t>📧</w:t>
      </w:r>
      <w:r w:rsidRPr="00240625">
        <w:rPr>
          <w:rFonts w:ascii="Verdana" w:eastAsia="Arial Unicode MS" w:hAnsi="Verdana" w:cs="Poppins"/>
          <w:sz w:val="18"/>
          <w:szCs w:val="18"/>
        </w:rPr>
        <w:t xml:space="preserve"> Entre em contato&lt;/h2&gt;&lt;p&gt;Email: suporte@escola.com.br&lt;/p&gt;');</w:t>
      </w:r>
    </w:p>
    <w:p w14:paraId="3CAFD0B7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});</w:t>
      </w:r>
    </w:p>
    <w:p w14:paraId="3FE6C589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2. Criar uma rota dinâmica (O "Desafio Pro")</w:t>
      </w:r>
    </w:p>
    <w:p w14:paraId="1334F66F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Ensine-os a passar um nome pela URL. Ao digitar localhost:3000/aluno/Joao, o servidor deve responder "Olá, Joao!".</w:t>
      </w:r>
    </w:p>
    <w:p w14:paraId="71DEB5BF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Código para o desafio:</w:t>
      </w:r>
    </w:p>
    <w:p w14:paraId="07EF4DC9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JavaScript</w:t>
      </w:r>
    </w:p>
    <w:p w14:paraId="0287D2FE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proofErr w:type="spellStart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app.get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(</w:t>
      </w:r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'/aluno/:nome', (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req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, res) =&gt; {</w:t>
      </w:r>
    </w:p>
    <w:p w14:paraId="2FB60BE1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 xml:space="preserve">  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const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nomeAluno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= </w:t>
      </w:r>
      <w:proofErr w:type="spellStart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req.params</w:t>
      </w:r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.nome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;</w:t>
      </w:r>
    </w:p>
    <w:p w14:paraId="75F273A8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 xml:space="preserve">  </w:t>
      </w:r>
      <w:proofErr w:type="spellStart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res.send</w:t>
      </w:r>
      <w:proofErr w:type="spellEnd"/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(`&lt;h1&gt;Bem-vindo, ${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nomeAluno</w:t>
      </w:r>
      <w:proofErr w:type="spellEnd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}!&lt;</w:t>
      </w:r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 xml:space="preserve">/h1&gt;&lt;p&gt;Você está acessando o servidor </w:t>
      </w:r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Node.js.&lt;</w:t>
      </w:r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/p&gt;`);</w:t>
      </w:r>
    </w:p>
    <w:p w14:paraId="714BD85C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});</w:t>
      </w:r>
    </w:p>
    <w:p w14:paraId="05B823A8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pict w14:anchorId="12741F79">
          <v:rect id="_x0000_i1117" style="width:0;height:1.5pt" o:hralign="center" o:hrstd="t" o:hrnoshade="t" o:hr="t" fillcolor="gray" stroked="f"/>
        </w:pict>
      </w:r>
    </w:p>
    <w:p w14:paraId="043C9C9B" w14:textId="3D984B05" w:rsidR="00240625" w:rsidRPr="00240625" w:rsidRDefault="00240625" w:rsidP="00240625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Roteiro para os Alunos (Passo a Passo)</w:t>
      </w:r>
    </w:p>
    <w:p w14:paraId="24509F1B" w14:textId="77777777" w:rsidR="00240625" w:rsidRPr="00240625" w:rsidRDefault="00240625" w:rsidP="00240625">
      <w:pPr>
        <w:numPr>
          <w:ilvl w:val="0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 xml:space="preserve">Abra o VS </w:t>
      </w:r>
      <w:proofErr w:type="spellStart"/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Code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no projeto da aula anterior.</w:t>
      </w:r>
    </w:p>
    <w:p w14:paraId="43F49C82" w14:textId="77777777" w:rsidR="00240625" w:rsidRPr="00240625" w:rsidRDefault="00240625" w:rsidP="00240625">
      <w:pPr>
        <w:numPr>
          <w:ilvl w:val="0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lastRenderedPageBreak/>
        <w:t>Pare o servidor atual:</w:t>
      </w:r>
      <w:r w:rsidRPr="00240625">
        <w:rPr>
          <w:rFonts w:ascii="Verdana" w:eastAsia="Arial Unicode MS" w:hAnsi="Verdana" w:cs="Poppins"/>
          <w:sz w:val="18"/>
          <w:szCs w:val="18"/>
        </w:rPr>
        <w:t xml:space="preserve"> No terminal, pressione Ctrl + C.</w:t>
      </w:r>
    </w:p>
    <w:p w14:paraId="1A250EEE" w14:textId="77777777" w:rsidR="00240625" w:rsidRPr="00240625" w:rsidRDefault="00240625" w:rsidP="00240625">
      <w:pPr>
        <w:numPr>
          <w:ilvl w:val="0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Modifique o código:</w:t>
      </w:r>
      <w:r w:rsidRPr="00240625">
        <w:rPr>
          <w:rFonts w:ascii="Verdana" w:eastAsia="Arial Unicode MS" w:hAnsi="Verdana" w:cs="Poppins"/>
          <w:sz w:val="18"/>
          <w:szCs w:val="18"/>
        </w:rPr>
        <w:t xml:space="preserve"> Adicione as novas rotas (/contato e /aluno/:nome) antes da linha </w:t>
      </w:r>
      <w:proofErr w:type="spellStart"/>
      <w:proofErr w:type="gramStart"/>
      <w:r w:rsidRPr="00240625">
        <w:rPr>
          <w:rFonts w:ascii="Verdana" w:eastAsia="Arial Unicode MS" w:hAnsi="Verdana" w:cs="Poppins"/>
          <w:sz w:val="18"/>
          <w:szCs w:val="18"/>
        </w:rPr>
        <w:t>app.listen</w:t>
      </w:r>
      <w:proofErr w:type="spellEnd"/>
      <w:proofErr w:type="gramEnd"/>
      <w:r w:rsidRPr="00240625">
        <w:rPr>
          <w:rFonts w:ascii="Verdana" w:eastAsia="Arial Unicode MS" w:hAnsi="Verdana" w:cs="Poppins"/>
          <w:sz w:val="18"/>
          <w:szCs w:val="18"/>
        </w:rPr>
        <w:t>.</w:t>
      </w:r>
    </w:p>
    <w:p w14:paraId="1ABA82ED" w14:textId="77777777" w:rsidR="00240625" w:rsidRPr="00240625" w:rsidRDefault="00240625" w:rsidP="00240625">
      <w:pPr>
        <w:numPr>
          <w:ilvl w:val="0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Salve o arquivo:</w:t>
      </w:r>
      <w:r w:rsidRPr="00240625">
        <w:rPr>
          <w:rFonts w:ascii="Verdana" w:eastAsia="Arial Unicode MS" w:hAnsi="Verdana" w:cs="Poppins"/>
          <w:sz w:val="18"/>
          <w:szCs w:val="18"/>
        </w:rPr>
        <w:t xml:space="preserve"> Ctrl + S.</w:t>
      </w:r>
    </w:p>
    <w:p w14:paraId="003D7600" w14:textId="77777777" w:rsidR="00240625" w:rsidRPr="00240625" w:rsidRDefault="00240625" w:rsidP="00240625">
      <w:pPr>
        <w:numPr>
          <w:ilvl w:val="0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Reinicie o servidor:</w:t>
      </w:r>
      <w:r w:rsidRPr="00240625">
        <w:rPr>
          <w:rFonts w:ascii="Verdana" w:eastAsia="Arial Unicode MS" w:hAnsi="Verdana" w:cs="Poppins"/>
          <w:sz w:val="18"/>
          <w:szCs w:val="18"/>
        </w:rPr>
        <w:t xml:space="preserve"> Digite node server.js no terminal.</w:t>
      </w:r>
    </w:p>
    <w:p w14:paraId="50E47E71" w14:textId="77777777" w:rsidR="00240625" w:rsidRPr="00240625" w:rsidRDefault="00240625" w:rsidP="00240625">
      <w:pPr>
        <w:numPr>
          <w:ilvl w:val="0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Teste no Navegador:</w:t>
      </w:r>
    </w:p>
    <w:p w14:paraId="68D3A7D7" w14:textId="77777777" w:rsidR="00240625" w:rsidRPr="00240625" w:rsidRDefault="00240625" w:rsidP="00240625">
      <w:pPr>
        <w:numPr>
          <w:ilvl w:val="1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Acesse: http://localhost:3000/contato</w:t>
      </w:r>
    </w:p>
    <w:p w14:paraId="1ADAD5D3" w14:textId="77777777" w:rsidR="00240625" w:rsidRPr="00240625" w:rsidRDefault="00240625" w:rsidP="00240625">
      <w:pPr>
        <w:numPr>
          <w:ilvl w:val="1"/>
          <w:numId w:val="39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Acesse: http://localhost:3000/aluno/SeuNome (Troque "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SeuNome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" pelo seu nome real).</w:t>
      </w:r>
    </w:p>
    <w:p w14:paraId="5849B6A6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pict w14:anchorId="0BE8233A">
          <v:rect id="_x0000_i1118" style="width:0;height:1.5pt" o:hralign="center" o:hrstd="t" o:hrnoshade="t" o:hr="t" fillcolor="gray" stroked="f"/>
        </w:pict>
      </w:r>
    </w:p>
    <w:p w14:paraId="1EF0E496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240625">
        <w:rPr>
          <w:rFonts w:ascii="Segoe UI Emoji" w:eastAsia="Arial Unicode MS" w:hAnsi="Segoe UI Emoji" w:cs="Segoe UI Emoji"/>
          <w:b/>
          <w:bCs/>
          <w:sz w:val="18"/>
          <w:szCs w:val="18"/>
        </w:rPr>
        <w:t>💡</w:t>
      </w: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 xml:space="preserve"> Dica de Ouro para o Professor: O "</w:t>
      </w:r>
      <w:proofErr w:type="spellStart"/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Nodemon</w:t>
      </w:r>
      <w:proofErr w:type="spellEnd"/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"</w:t>
      </w:r>
    </w:p>
    <w:p w14:paraId="1A7DFFA6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 xml:space="preserve">Se os alunos reclamarem que "tem que ficar parando e ligando o servidor toda hora", apresente o </w:t>
      </w:r>
      <w:proofErr w:type="spellStart"/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Nodemon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>. Ele reinicia o servidor sozinho sempre que salvamos o arquivo.</w:t>
      </w:r>
    </w:p>
    <w:p w14:paraId="6EC53CC6" w14:textId="77777777" w:rsidR="00240625" w:rsidRPr="00240625" w:rsidRDefault="00240625" w:rsidP="00240625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b/>
          <w:bCs/>
          <w:sz w:val="18"/>
          <w:szCs w:val="18"/>
        </w:rPr>
        <w:t>Como mostrar para eles:</w:t>
      </w:r>
    </w:p>
    <w:p w14:paraId="1FB95DFC" w14:textId="77777777" w:rsidR="00240625" w:rsidRPr="00240625" w:rsidRDefault="00240625" w:rsidP="00240625">
      <w:pPr>
        <w:numPr>
          <w:ilvl w:val="0"/>
          <w:numId w:val="40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 xml:space="preserve">No terminal: 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npm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install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-g 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nodemon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(Instalação global).</w:t>
      </w:r>
    </w:p>
    <w:p w14:paraId="25574F4F" w14:textId="77777777" w:rsidR="00240625" w:rsidRPr="00240625" w:rsidRDefault="00240625" w:rsidP="00240625">
      <w:pPr>
        <w:numPr>
          <w:ilvl w:val="0"/>
          <w:numId w:val="40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 xml:space="preserve">Para rodar o projeto: </w:t>
      </w:r>
      <w:proofErr w:type="spellStart"/>
      <w:r w:rsidRPr="00240625">
        <w:rPr>
          <w:rFonts w:ascii="Verdana" w:eastAsia="Arial Unicode MS" w:hAnsi="Verdana" w:cs="Poppins"/>
          <w:sz w:val="18"/>
          <w:szCs w:val="18"/>
        </w:rPr>
        <w:t>nodemon</w:t>
      </w:r>
      <w:proofErr w:type="spellEnd"/>
      <w:r w:rsidRPr="00240625">
        <w:rPr>
          <w:rFonts w:ascii="Verdana" w:eastAsia="Arial Unicode MS" w:hAnsi="Verdana" w:cs="Poppins"/>
          <w:sz w:val="18"/>
          <w:szCs w:val="18"/>
        </w:rPr>
        <w:t xml:space="preserve"> server.js.</w:t>
      </w:r>
    </w:p>
    <w:p w14:paraId="218A5D79" w14:textId="77777777" w:rsidR="00240625" w:rsidRPr="00240625" w:rsidRDefault="00240625" w:rsidP="00240625">
      <w:pPr>
        <w:numPr>
          <w:ilvl w:val="0"/>
          <w:numId w:val="40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240625">
        <w:rPr>
          <w:rFonts w:ascii="Verdana" w:eastAsia="Arial Unicode MS" w:hAnsi="Verdana" w:cs="Poppins"/>
          <w:sz w:val="18"/>
          <w:szCs w:val="18"/>
        </w:rPr>
        <w:t>Peça para eles mudarem uma cor ou um texto no código e apenas salvarem. O navegador atualizará a lógica instantaneamente!</w:t>
      </w:r>
    </w:p>
    <w:p w14:paraId="319CF509" w14:textId="77777777" w:rsidR="00240625" w:rsidRPr="00240625" w:rsidRDefault="00240625" w:rsidP="005A65F4">
      <w:pPr>
        <w:jc w:val="both"/>
        <w:rPr>
          <w:rFonts w:ascii="Verdana" w:eastAsia="Arial Unicode MS" w:hAnsi="Verdana" w:cs="Poppins"/>
          <w:sz w:val="18"/>
          <w:szCs w:val="18"/>
        </w:rPr>
      </w:pPr>
    </w:p>
    <w:sectPr w:rsidR="00240625" w:rsidRPr="00240625">
      <w:headerReference w:type="default" r:id="rId12"/>
      <w:footerReference w:type="even" r:id="rId13"/>
      <w:footerReference w:type="defaul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E7EA" w14:textId="77777777" w:rsidR="00730D4A" w:rsidRDefault="00730D4A">
      <w:r>
        <w:separator/>
      </w:r>
    </w:p>
  </w:endnote>
  <w:endnote w:type="continuationSeparator" w:id="0">
    <w:p w14:paraId="6DC8D37E" w14:textId="77777777" w:rsidR="00730D4A" w:rsidRDefault="00730D4A">
      <w:r>
        <w:continuationSeparator/>
      </w:r>
    </w:p>
  </w:endnote>
  <w:endnote w:type="continuationNotice" w:id="1">
    <w:p w14:paraId="12AAA721" w14:textId="77777777" w:rsidR="00730D4A" w:rsidRDefault="00730D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110D6671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45669E">
              <w:rPr>
                <w:rFonts w:ascii="Poppins" w:hAnsi="Poppins" w:cs="Poppins"/>
                <w:sz w:val="20"/>
                <w:szCs w:val="20"/>
              </w:rPr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SIS</w:t>
            </w:r>
            <w:r w:rsidRPr="0045669E">
              <w:rPr>
                <w:rFonts w:ascii="Poppins" w:hAnsi="Poppins" w:cs="Poppins"/>
                <w:sz w:val="20"/>
                <w:szCs w:val="20"/>
              </w:rPr>
              <w:t>]</w:t>
            </w:r>
            <w:r w:rsidRPr="0045669E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C2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17C70" w14:textId="77777777" w:rsidR="00730D4A" w:rsidRDefault="00730D4A">
      <w:r>
        <w:separator/>
      </w:r>
    </w:p>
  </w:footnote>
  <w:footnote w:type="continuationSeparator" w:id="0">
    <w:p w14:paraId="572420C7" w14:textId="77777777" w:rsidR="00730D4A" w:rsidRDefault="00730D4A">
      <w:r>
        <w:continuationSeparator/>
      </w:r>
    </w:p>
  </w:footnote>
  <w:footnote w:type="continuationNotice" w:id="1">
    <w:p w14:paraId="48BB07A2" w14:textId="77777777" w:rsidR="00730D4A" w:rsidRDefault="00730D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E6A4F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F70170"/>
    <w:multiLevelType w:val="hybridMultilevel"/>
    <w:tmpl w:val="90CA1FAE"/>
    <w:lvl w:ilvl="0" w:tplc="D59EB0D6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22F78"/>
    <w:multiLevelType w:val="hybridMultilevel"/>
    <w:tmpl w:val="D5AA587A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57B23"/>
    <w:multiLevelType w:val="multilevel"/>
    <w:tmpl w:val="9330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A7D1B"/>
    <w:multiLevelType w:val="multilevel"/>
    <w:tmpl w:val="B11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F5635"/>
    <w:multiLevelType w:val="multilevel"/>
    <w:tmpl w:val="E326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84ADE"/>
    <w:multiLevelType w:val="hybridMultilevel"/>
    <w:tmpl w:val="E868773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879A4"/>
    <w:multiLevelType w:val="multilevel"/>
    <w:tmpl w:val="D1F6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D1820"/>
    <w:multiLevelType w:val="multilevel"/>
    <w:tmpl w:val="5CF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B5582"/>
    <w:multiLevelType w:val="multilevel"/>
    <w:tmpl w:val="56F4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F6B26"/>
    <w:multiLevelType w:val="multilevel"/>
    <w:tmpl w:val="9AA6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B41B7"/>
    <w:multiLevelType w:val="multilevel"/>
    <w:tmpl w:val="8C6E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28627">
    <w:abstractNumId w:val="16"/>
  </w:num>
  <w:num w:numId="2" w16cid:durableId="1115713199">
    <w:abstractNumId w:val="17"/>
  </w:num>
  <w:num w:numId="3" w16cid:durableId="1821843517">
    <w:abstractNumId w:val="37"/>
  </w:num>
  <w:num w:numId="4" w16cid:durableId="1682665340">
    <w:abstractNumId w:val="21"/>
  </w:num>
  <w:num w:numId="5" w16cid:durableId="1233349413">
    <w:abstractNumId w:val="2"/>
  </w:num>
  <w:num w:numId="6" w16cid:durableId="2031487608">
    <w:abstractNumId w:val="7"/>
  </w:num>
  <w:num w:numId="7" w16cid:durableId="1050229599">
    <w:abstractNumId w:val="35"/>
  </w:num>
  <w:num w:numId="8" w16cid:durableId="567771020">
    <w:abstractNumId w:val="12"/>
  </w:num>
  <w:num w:numId="9" w16cid:durableId="1016342747">
    <w:abstractNumId w:val="36"/>
  </w:num>
  <w:num w:numId="10" w16cid:durableId="768893947">
    <w:abstractNumId w:val="5"/>
  </w:num>
  <w:num w:numId="11" w16cid:durableId="1714887110">
    <w:abstractNumId w:val="25"/>
  </w:num>
  <w:num w:numId="12" w16cid:durableId="1190490019">
    <w:abstractNumId w:val="30"/>
  </w:num>
  <w:num w:numId="13" w16cid:durableId="1559631154">
    <w:abstractNumId w:val="1"/>
  </w:num>
  <w:num w:numId="14" w16cid:durableId="366105796">
    <w:abstractNumId w:val="11"/>
  </w:num>
  <w:num w:numId="15" w16cid:durableId="92747685">
    <w:abstractNumId w:val="8"/>
  </w:num>
  <w:num w:numId="16" w16cid:durableId="2033726262">
    <w:abstractNumId w:val="32"/>
  </w:num>
  <w:num w:numId="17" w16cid:durableId="1240098457">
    <w:abstractNumId w:val="20"/>
  </w:num>
  <w:num w:numId="18" w16cid:durableId="659620858">
    <w:abstractNumId w:val="38"/>
  </w:num>
  <w:num w:numId="19" w16cid:durableId="170728973">
    <w:abstractNumId w:val="9"/>
  </w:num>
  <w:num w:numId="20" w16cid:durableId="152572588">
    <w:abstractNumId w:val="33"/>
  </w:num>
  <w:num w:numId="21" w16cid:durableId="650671091">
    <w:abstractNumId w:val="28"/>
  </w:num>
  <w:num w:numId="22" w16cid:durableId="336083146">
    <w:abstractNumId w:val="26"/>
  </w:num>
  <w:num w:numId="23" w16cid:durableId="838035403">
    <w:abstractNumId w:val="22"/>
  </w:num>
  <w:num w:numId="24" w16cid:durableId="1383093576">
    <w:abstractNumId w:val="14"/>
  </w:num>
  <w:num w:numId="25" w16cid:durableId="1132820998">
    <w:abstractNumId w:val="23"/>
  </w:num>
  <w:num w:numId="26" w16cid:durableId="926812751">
    <w:abstractNumId w:val="34"/>
  </w:num>
  <w:num w:numId="27" w16cid:durableId="902445026">
    <w:abstractNumId w:val="24"/>
  </w:num>
  <w:num w:numId="28" w16cid:durableId="976641500">
    <w:abstractNumId w:val="10"/>
  </w:num>
  <w:num w:numId="29" w16cid:durableId="1315600805">
    <w:abstractNumId w:val="3"/>
  </w:num>
  <w:num w:numId="30" w16cid:durableId="2139256870">
    <w:abstractNumId w:val="0"/>
  </w:num>
  <w:num w:numId="31" w16cid:durableId="1050617056">
    <w:abstractNumId w:val="4"/>
  </w:num>
  <w:num w:numId="32" w16cid:durableId="458770460">
    <w:abstractNumId w:val="18"/>
  </w:num>
  <w:num w:numId="33" w16cid:durableId="893807818">
    <w:abstractNumId w:val="39"/>
  </w:num>
  <w:num w:numId="34" w16cid:durableId="156505361">
    <w:abstractNumId w:val="27"/>
  </w:num>
  <w:num w:numId="35" w16cid:durableId="581911567">
    <w:abstractNumId w:val="29"/>
  </w:num>
  <w:num w:numId="36" w16cid:durableId="249586415">
    <w:abstractNumId w:val="15"/>
  </w:num>
  <w:num w:numId="37" w16cid:durableId="1226911140">
    <w:abstractNumId w:val="19"/>
  </w:num>
  <w:num w:numId="38" w16cid:durableId="717360572">
    <w:abstractNumId w:val="13"/>
  </w:num>
  <w:num w:numId="39" w16cid:durableId="1697610716">
    <w:abstractNumId w:val="31"/>
  </w:num>
  <w:num w:numId="40" w16cid:durableId="295062896">
    <w:abstractNumId w:val="6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gner Gonçalves Ribeiro">
    <w15:presenceInfo w15:providerId="Windows Live" w15:userId="4a5cecbe42fd9d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72E24"/>
    <w:rsid w:val="00093C5A"/>
    <w:rsid w:val="000A4E65"/>
    <w:rsid w:val="000B3E77"/>
    <w:rsid w:val="000C6619"/>
    <w:rsid w:val="000D3188"/>
    <w:rsid w:val="000F7DE9"/>
    <w:rsid w:val="001149E3"/>
    <w:rsid w:val="00124756"/>
    <w:rsid w:val="00151BF6"/>
    <w:rsid w:val="00160195"/>
    <w:rsid w:val="0016382E"/>
    <w:rsid w:val="001A2D86"/>
    <w:rsid w:val="001A32C9"/>
    <w:rsid w:val="001A7BA4"/>
    <w:rsid w:val="001C335A"/>
    <w:rsid w:val="001E7BC0"/>
    <w:rsid w:val="002344C7"/>
    <w:rsid w:val="002372B1"/>
    <w:rsid w:val="00240625"/>
    <w:rsid w:val="00244F7C"/>
    <w:rsid w:val="00252F67"/>
    <w:rsid w:val="00256D8D"/>
    <w:rsid w:val="002632D3"/>
    <w:rsid w:val="00263BC8"/>
    <w:rsid w:val="00264B6B"/>
    <w:rsid w:val="00270124"/>
    <w:rsid w:val="00296284"/>
    <w:rsid w:val="002C6EC9"/>
    <w:rsid w:val="002D1A6D"/>
    <w:rsid w:val="002D2EDE"/>
    <w:rsid w:val="002D51E3"/>
    <w:rsid w:val="002E6314"/>
    <w:rsid w:val="003009B4"/>
    <w:rsid w:val="003031BD"/>
    <w:rsid w:val="003365AE"/>
    <w:rsid w:val="0034405C"/>
    <w:rsid w:val="003549E4"/>
    <w:rsid w:val="00367C72"/>
    <w:rsid w:val="00370BDE"/>
    <w:rsid w:val="00380DF6"/>
    <w:rsid w:val="0039120C"/>
    <w:rsid w:val="003C032E"/>
    <w:rsid w:val="003D71CA"/>
    <w:rsid w:val="003F35EA"/>
    <w:rsid w:val="004058CF"/>
    <w:rsid w:val="0042580B"/>
    <w:rsid w:val="00435145"/>
    <w:rsid w:val="00436C15"/>
    <w:rsid w:val="00443682"/>
    <w:rsid w:val="00454835"/>
    <w:rsid w:val="0045669E"/>
    <w:rsid w:val="00464B32"/>
    <w:rsid w:val="004803E9"/>
    <w:rsid w:val="00491C71"/>
    <w:rsid w:val="00492F28"/>
    <w:rsid w:val="004B66A3"/>
    <w:rsid w:val="004D4670"/>
    <w:rsid w:val="004E141B"/>
    <w:rsid w:val="004E713D"/>
    <w:rsid w:val="004F1879"/>
    <w:rsid w:val="00506982"/>
    <w:rsid w:val="00531B75"/>
    <w:rsid w:val="00540E06"/>
    <w:rsid w:val="0054587F"/>
    <w:rsid w:val="005517B2"/>
    <w:rsid w:val="00557F81"/>
    <w:rsid w:val="00585F34"/>
    <w:rsid w:val="005A5A09"/>
    <w:rsid w:val="005A65F4"/>
    <w:rsid w:val="005E4165"/>
    <w:rsid w:val="005F0B80"/>
    <w:rsid w:val="005F69AF"/>
    <w:rsid w:val="005F74BB"/>
    <w:rsid w:val="0060776C"/>
    <w:rsid w:val="00632382"/>
    <w:rsid w:val="0063273B"/>
    <w:rsid w:val="0064777E"/>
    <w:rsid w:val="00664DF9"/>
    <w:rsid w:val="00673E3F"/>
    <w:rsid w:val="00676B29"/>
    <w:rsid w:val="006A7008"/>
    <w:rsid w:val="006B3AE9"/>
    <w:rsid w:val="006D6729"/>
    <w:rsid w:val="006E1B6B"/>
    <w:rsid w:val="00730D4A"/>
    <w:rsid w:val="0073196B"/>
    <w:rsid w:val="0073295D"/>
    <w:rsid w:val="007366F9"/>
    <w:rsid w:val="00766F66"/>
    <w:rsid w:val="007671B4"/>
    <w:rsid w:val="00773A8C"/>
    <w:rsid w:val="0078262D"/>
    <w:rsid w:val="007B6ABF"/>
    <w:rsid w:val="00814E58"/>
    <w:rsid w:val="0083474B"/>
    <w:rsid w:val="00841D59"/>
    <w:rsid w:val="00851368"/>
    <w:rsid w:val="0085299B"/>
    <w:rsid w:val="0086552E"/>
    <w:rsid w:val="0087232A"/>
    <w:rsid w:val="008925A9"/>
    <w:rsid w:val="008B4C24"/>
    <w:rsid w:val="008F775A"/>
    <w:rsid w:val="00906821"/>
    <w:rsid w:val="0092769D"/>
    <w:rsid w:val="00933178"/>
    <w:rsid w:val="00966015"/>
    <w:rsid w:val="009A54ED"/>
    <w:rsid w:val="009B2B65"/>
    <w:rsid w:val="009B33B6"/>
    <w:rsid w:val="00A07DAE"/>
    <w:rsid w:val="00A6430C"/>
    <w:rsid w:val="00AA60A0"/>
    <w:rsid w:val="00AD684B"/>
    <w:rsid w:val="00AD78A6"/>
    <w:rsid w:val="00AE719E"/>
    <w:rsid w:val="00AF6A1D"/>
    <w:rsid w:val="00B11236"/>
    <w:rsid w:val="00B45591"/>
    <w:rsid w:val="00BA6A76"/>
    <w:rsid w:val="00BC78AE"/>
    <w:rsid w:val="00C12E4A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C5D59"/>
    <w:rsid w:val="00CF76E4"/>
    <w:rsid w:val="00D03B93"/>
    <w:rsid w:val="00D05B9C"/>
    <w:rsid w:val="00D17FF4"/>
    <w:rsid w:val="00D252B7"/>
    <w:rsid w:val="00D553AB"/>
    <w:rsid w:val="00D61A8F"/>
    <w:rsid w:val="00DC203A"/>
    <w:rsid w:val="00DD5204"/>
    <w:rsid w:val="00DD7FD4"/>
    <w:rsid w:val="00DE0C0D"/>
    <w:rsid w:val="00E07C52"/>
    <w:rsid w:val="00E10D86"/>
    <w:rsid w:val="00E12E26"/>
    <w:rsid w:val="00E227A8"/>
    <w:rsid w:val="00E400A6"/>
    <w:rsid w:val="00E54E5F"/>
    <w:rsid w:val="00E71901"/>
    <w:rsid w:val="00E73E76"/>
    <w:rsid w:val="00E77AF3"/>
    <w:rsid w:val="00EA06D3"/>
    <w:rsid w:val="00EA3B37"/>
    <w:rsid w:val="00EB3455"/>
    <w:rsid w:val="00EF03B8"/>
    <w:rsid w:val="00EF47B1"/>
    <w:rsid w:val="00EF4AFE"/>
    <w:rsid w:val="00F044D7"/>
    <w:rsid w:val="00F472E5"/>
    <w:rsid w:val="00F51FEF"/>
    <w:rsid w:val="00F52AA0"/>
    <w:rsid w:val="00F57059"/>
    <w:rsid w:val="00F85443"/>
    <w:rsid w:val="00F9583D"/>
    <w:rsid w:val="00FD7F1E"/>
    <w:rsid w:val="00FF3340"/>
    <w:rsid w:val="00FF3ECB"/>
    <w:rsid w:val="00FF55DA"/>
    <w:rsid w:val="718BE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05C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47</TotalTime>
  <Pages>3</Pages>
  <Words>646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4</cp:revision>
  <cp:lastPrinted>2006-08-31T06:40:00Z</cp:lastPrinted>
  <dcterms:created xsi:type="dcterms:W3CDTF">2026-03-09T12:02:00Z</dcterms:created>
  <dcterms:modified xsi:type="dcterms:W3CDTF">2026-03-09T12:48:00Z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